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pict>
          <v:shape id="_x0000_s1044" o:spid="_x0000_s1044" o:spt="202" type="#_x0000_t202" style="position:absolute;left:0pt;margin-left:-14.3pt;margin-top:440.85pt;height:31.5pt;width:444.8pt;z-index:251661312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</w:pPr>
                  <w:bookmarkStart w:id="101" w:name="_Author#217804212"/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fldChar w:fldCharType="begin"/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instrText xml:space="preserve"> PLACEHOLDER "[Insert Date]" \* MERGEFORMAT </w:instrText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fldChar w:fldCharType="separate"/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 w:eastAsia="zh-CN"/>
                    </w:rPr>
                    <w:t>陈伟</w:t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en-US" w:eastAsia="zh-CN"/>
                    </w:rPr>
                    <w:t xml:space="preserve">  2016.3</w:t>
                  </w:r>
                  <w:r>
                    <w:rPr>
                      <w:rFonts w:hint="eastAsia"/>
                      <w:color w:val="5590CC"/>
                      <w:sz w:val="28"/>
                      <w:szCs w:val="36"/>
                      <w:lang w:val="zh-CN"/>
                    </w:rPr>
                    <w:fldChar w:fldCharType="end"/>
                  </w:r>
                  <w:bookmarkEnd w:id="101"/>
                </w:p>
              </w:txbxContent>
            </v:textbox>
          </v:shape>
        </w:pict>
      </w:r>
      <w:r>
        <w:pict>
          <v:rect id="_x0000_s1045" o:spid="_x0000_s1045" o:spt="1" style="position:absolute;left:0pt;margin-left:-16.25pt;margin-top:272.25pt;height:69.6pt;width:448.65pt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11"/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5590CC"/>
                      <w:sz w:val="84"/>
                    </w:rPr>
                  </w:pPr>
                  <w:bookmarkStart w:id="102" w:name="_Title#3910760528"/>
                  <w:r>
                    <w:rPr>
                      <w:rFonts w:hint="eastAsia"/>
                      <w:color w:val="5590CC"/>
                      <w:sz w:val="84"/>
                      <w:lang w:val="en-US" w:eastAsia="zh-CN"/>
                    </w:rPr>
                    <w:t>dll的创建和使用</w:t>
                  </w:r>
                  <w:bookmarkEnd w:id="102"/>
                </w:p>
              </w:txbxContent>
            </v:textbox>
          </v:rect>
        </w:pict>
      </w:r>
      <w:r>
        <w:pict>
          <v:rect id="_x0000_s1046" o:spid="_x0000_s1046" o:spt="1" style="position:absolute;left:0pt;margin-left:-14.35pt;margin-top:360.2pt;height:62.3pt;width:444.85pt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jc w:val="both"/>
                    <w:rPr>
                      <w:rFonts w:hint="default"/>
                      <w:lang w:val="zh-CN" w:eastAsia="zh-CN"/>
                    </w:rPr>
                  </w:pPr>
                  <w:bookmarkStart w:id="103" w:name="_Abstract#1458711856"/>
                  <w:r>
                    <w:rPr>
                      <w:rFonts w:hint="eastAsia"/>
                      <w:color w:val="808080"/>
                      <w:lang w:val="zh-CN"/>
                    </w:rPr>
                    <w:t>使用</w:t>
                  </w:r>
                  <w:r>
                    <w:rPr>
                      <w:rFonts w:hint="eastAsia"/>
                      <w:color w:val="808080"/>
                      <w:lang w:val="en-US" w:eastAsia="zh-CN"/>
                    </w:rPr>
                    <w:t>C++语言创建dll并使用该dll的演示、说明</w:t>
                  </w:r>
                  <w:bookmarkEnd w:id="103"/>
                </w:p>
              </w:txbxContent>
            </v:textbox>
          </v:rect>
        </w:pict>
      </w:r>
      <w:r>
        <w:pict>
          <v:rect id="_x0000_s1047" o:spid="_x0000_s1047" o:spt="1" style="position:absolute;left:0pt;margin-left:-417pt;margin-top:0.75pt;height:208.8pt;width:418.4pt;mso-position-horizontal-relative:char;mso-position-vertical-relative:line;z-index:251658240;v-text-anchor:bottom;mso-width-relative:page;mso-height-relative:page;" fillcolor="#5590CC" filled="t" stroked="f" coordsize="21600,21600">
            <v:path/>
            <v:fill type="gradient" on="t" color2="#B6D5F0" o:opacity2="65536f" angle="-90" focus="100%" focussize="0f,0f" focusposition="0f,0f" rotate="t"/>
            <v:stroke on="f"/>
            <v:imagedata o:title=""/>
            <o:lock v:ext="edit" grouping="f" rotation="t" text="f" aspectratio="f"/>
            <v:shadow on="t" color="#DDDDDD" opacity="32768f" offset="0pt,12pt"/>
            <v:textbox>
              <w:txbxContent>
                <w:p>
                  <w:pPr>
                    <w:pStyle w:val="14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附2</w:t>
                  </w:r>
                </w:p>
              </w:txbxContent>
            </v:textbox>
          </v:rect>
        </w:pict>
      </w:r>
    </w:p>
    <w:p>
      <w:pPr>
        <w:pStyle w:val="7"/>
        <w:tabs>
          <w:tab w:val="right" w:leader="dot" w:pos="8306"/>
        </w:tabs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pStyle w:val="7"/>
        <w:tabs>
          <w:tab w:val="right" w:leader="dot" w:pos="8306"/>
        </w:tabs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Dll的创建和使用</w:t>
      </w:r>
    </w:p>
    <w:p>
      <w:pPr>
        <w:rPr>
          <w:rFonts w:hint="eastAsia"/>
          <w:lang w:val="en-US" w:eastAsia="zh-CN"/>
        </w:rPr>
      </w:pPr>
    </w:p>
    <w:p>
      <w:pPr>
        <w:pStyle w:val="7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fldChar w:fldCharType="begin"/>
      </w:r>
      <w:r>
        <w:instrText xml:space="preserve">TOC \o "1-3" \h \z \u </w:instrText>
      </w:r>
      <w: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_Toc7087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第一部分 创建C风格的dll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_Toc7087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4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_Toc20290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步骤1：创建dll工程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_Toc20290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4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_Toc11233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步骤2：文件改名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_Toc11233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5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_Toc21484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步骤3：拷贝文件内容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_Toc21484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6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_Toc30278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步骤4：从工程中删掉文件main.cpp,main.h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_Toc30278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7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_Toc826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步骤5：继续修改文件mydll.h和mydll.cpp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_Toc826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7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_Toc30217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步骤6：编译并生成dll文件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_Toc30217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8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_Toc12171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第二部分 以间接调用的方式使用.dll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_Toc12171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10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_Toc28774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步骤1：新建一个控制台工程(UseDll.cbp).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_Toc28774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10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_Toc15390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步骤2：修改main.cpp。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_Toc15390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11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_Toc27342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步骤3：编译，生成UseDll.exe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_Toc27342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12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_Toc13091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步骤4：拷贝mydll.dll到UseDll.exe所在目录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_Toc13091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13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_Toc32555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步骤5：执行UseDll.exe,输出：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_Toc32555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13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_Toc1387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间接调用Dll的好处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_Toc1387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14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_Toc26449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第三部分 以直接调用的方式使用.dll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_Toc26449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15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_Toc2210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步骤1：改写main.cpp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_Toc2210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15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_Toc8407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步骤2：添加mydll.dll的静态导出库到UseDll工程中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_Toc8407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16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_Toc12333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步骤3：编译并执行，输出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_Toc12333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17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_Toc21752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直接调用的好处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_Toc21752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18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_Toc7717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Dll的优势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_Toc7717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18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_Toc19491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调用约定的说明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_Toc19491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18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_Toc21770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第四部分 创建C++风格的dll（本地方法）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_Toc21770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19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_Toc13156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步骤1：在mydll.h中新增导出的类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_Toc13156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19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_Toc22555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步骤2：在mydll.cpp中实现Cat类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_Toc22555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19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_Toc27091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步骤3：编译MyDll，生成mydll.dll，mydll.a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_Toc27091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21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_Toc14209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第五部分 使用本地风格的C++ DLL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_Toc14209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22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_Toc32419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步骤1：修改UseDll中的main.cpp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_Toc32419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22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_Toc11943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步骤2：将mydll.a添加到UseDll工程的BuildOptions中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_Toc11943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23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_Toc3213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步骤3：编译UseDll工程，生成UseDll.exe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_Toc3213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23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_Toc28276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步骤4：将MyDll.dll拷贝到UseDll.exe目录下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_Toc28276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23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_Toc17831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步骤5：执行UseDll.exe，输出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_Toc17831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23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_Toc14919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本地风格的不足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_Toc14919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24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_Toc23275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第六部分 创建推荐风格的C++ DLL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_Toc23275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26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_Toc30180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步骤1：修改mydll.h，创建Cat的接口类ICat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_Toc30180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26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_Toc1271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步骤2：新建类Cat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_Toc1271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27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_Toc29620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步骤3：实现createCat函数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_Toc29620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29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_Toc24527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步骤4：编译，生成mydll.dll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_Toc24527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31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_Toc3581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第七部分 使用推荐风格的C++ DLL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_Toc3581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32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_Toc6565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步骤1：修改UseDll中的 main.cpp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_Toc6565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32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_Toc11017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步骤2：将第六部分生成的libmydll.a添加到UseDll的BuildOptions中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_Toc11017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33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_Toc13559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步骤3：编译UseDll工程，生成useDll.exe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_Toc13559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34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_Toc2898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步骤4：将第六部分生成的mydll.dll拷贝到UseDll.exe所在文件目录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_Toc2898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34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_Toc24704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步骤5：执行，输出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_Toc24704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35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/>
          <w:kern w:val="2"/>
          <w:lang w:val="en-US" w:eastAsia="zh-CN"/>
        </w:rPr>
      </w:pP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HYPERLINK \l _Toc31270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kern w:val="2"/>
          <w:lang w:val="en-US" w:eastAsia="zh-CN"/>
        </w:rPr>
        <w:t>推荐风格的好处：</w:t>
      </w:r>
      <w:r>
        <w:rPr>
          <w:rFonts w:ascii="Times New Roman" w:hAnsi="Times New Roman" w:eastAsia="宋体"/>
          <w:kern w:val="2"/>
          <w:lang w:val="en-US" w:eastAsia="zh-CN"/>
        </w:rPr>
        <w:tab/>
      </w:r>
      <w:r>
        <w:rPr>
          <w:rFonts w:ascii="Times New Roman" w:hAnsi="Times New Roman" w:eastAsia="宋体"/>
          <w:kern w:val="2"/>
          <w:lang w:val="en-US" w:eastAsia="zh-CN"/>
        </w:rPr>
        <w:fldChar w:fldCharType="begin"/>
      </w:r>
      <w:r>
        <w:rPr>
          <w:rFonts w:ascii="Times New Roman" w:hAnsi="Times New Roman" w:eastAsia="宋体"/>
          <w:kern w:val="2"/>
          <w:lang w:val="en-US" w:eastAsia="zh-CN"/>
        </w:rPr>
        <w:instrText xml:space="preserve"> PAGEREF _Toc31270 </w:instrText>
      </w:r>
      <w:r>
        <w:rPr>
          <w:rFonts w:ascii="Times New Roman" w:hAnsi="Times New Roman" w:eastAsia="宋体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/>
          <w:kern w:val="2"/>
          <w:lang w:val="en-US" w:eastAsia="zh-CN"/>
        </w:rPr>
        <w:t>35</w:t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宋体"/>
          <w:kern w:val="2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7087"/>
      <w:r>
        <w:rPr>
          <w:rFonts w:hint="eastAsia"/>
          <w:lang w:val="en-US" w:eastAsia="zh-CN"/>
        </w:rPr>
        <w:t>第一部分 创建C风格的dll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下面以CodeBlocks为例演示说明创建和使用dll，其它开发环境类似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Style w:val="16"/>
          <w:rFonts w:hint="eastAsia"/>
          <w:lang w:val="en-US" w:eastAsia="zh-CN"/>
        </w:rPr>
      </w:pPr>
      <w:bookmarkStart w:id="1" w:name="_Toc20290"/>
      <w:bookmarkStart w:id="2" w:name="_Toc19378"/>
      <w:bookmarkStart w:id="3" w:name="_Toc13466"/>
      <w:bookmarkStart w:id="4" w:name="_Toc21340"/>
      <w:r>
        <w:rPr>
          <w:rStyle w:val="16"/>
          <w:rFonts w:hint="eastAsia"/>
          <w:lang w:val="en-US" w:eastAsia="zh-CN"/>
        </w:rPr>
        <w:t>步骤1：创建dll工程</w:t>
      </w:r>
    </w:p>
    <w:bookmarkEnd w:id="1"/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创建dll工程MyDll.cpp</w:t>
      </w:r>
      <w:bookmarkEnd w:id="2"/>
      <w:bookmarkEnd w:id="3"/>
      <w:bookmarkEnd w:id="4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73220" cy="3114040"/>
            <wp:effectExtent l="0" t="0" r="177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43400" cy="3509645"/>
            <wp:effectExtent l="0" t="0" r="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" w:name="_Toc11233"/>
      <w:bookmarkStart w:id="6" w:name="_Toc25590"/>
      <w:bookmarkStart w:id="7" w:name="_Toc127"/>
      <w:bookmarkStart w:id="8" w:name="_Toc74"/>
      <w:r>
        <w:rPr>
          <w:rFonts w:hint="eastAsia"/>
          <w:lang w:val="en-US" w:eastAsia="zh-CN"/>
        </w:rPr>
        <w:t>步骤2：文件改名</w:t>
      </w:r>
      <w:bookmarkEnd w:id="5"/>
    </w:p>
    <w:bookmarkEnd w:id="6"/>
    <w:bookmarkEnd w:id="7"/>
    <w:bookmarkEnd w:id="8"/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新建两个文件mydll.h和mydll.cpp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93795" cy="2947035"/>
            <wp:effectExtent l="0" t="0" r="1905" b="571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377565"/>
            <wp:effectExtent l="0" t="0" r="8255" b="133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9" w:name="_Toc21484"/>
      <w:bookmarkStart w:id="10" w:name="_Toc17227"/>
      <w:bookmarkStart w:id="11" w:name="_Toc1629"/>
      <w:bookmarkStart w:id="12" w:name="_Toc19237"/>
      <w:r>
        <w:rPr>
          <w:rFonts w:hint="eastAsia"/>
          <w:lang w:val="en-US" w:eastAsia="zh-CN"/>
        </w:rPr>
        <w:t>步骤3：拷贝文件内容</w:t>
      </w:r>
      <w:bookmarkEnd w:id="9"/>
    </w:p>
    <w:bookmarkEnd w:id="10"/>
    <w:bookmarkEnd w:id="11"/>
    <w:bookmarkEnd w:id="1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将main.h中的核心内容拷贝到mydll.h中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9940" cy="3886200"/>
            <wp:effectExtent l="0" t="0" r="1016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再将</w:t>
      </w:r>
      <w:r>
        <w:rPr>
          <w:rFonts w:hint="eastAsia"/>
          <w:lang w:val="en-US" w:eastAsia="zh-CN"/>
        </w:rPr>
        <w:t>main.cpp中的部分内容拷贝到mydll.cpp中，并更改include文件名 。( 函数DllMain的缺省实现也可以去掉 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413125"/>
            <wp:effectExtent l="0" t="0" r="10160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13" w:name="_Toc30278"/>
      <w:bookmarkStart w:id="14" w:name="_Toc12179"/>
      <w:bookmarkStart w:id="15" w:name="_Toc6749"/>
      <w:bookmarkStart w:id="16" w:name="_Toc25569"/>
      <w:r>
        <w:rPr>
          <w:rFonts w:hint="eastAsia"/>
          <w:lang w:val="en-US" w:eastAsia="zh-CN"/>
        </w:rPr>
        <w:t>步骤4：从工程中删掉文件main.cpp,main.h</w:t>
      </w:r>
      <w:bookmarkEnd w:id="13"/>
    </w:p>
    <w:bookmarkEnd w:id="14"/>
    <w:bookmarkEnd w:id="15"/>
    <w:bookmarkEnd w:id="16"/>
    <w:p>
      <w:pPr>
        <w:pStyle w:val="3"/>
        <w:rPr>
          <w:rFonts w:hint="eastAsia"/>
          <w:lang w:val="en-US" w:eastAsia="zh-CN"/>
        </w:rPr>
      </w:pPr>
      <w:bookmarkStart w:id="17" w:name="_Toc826"/>
      <w:bookmarkStart w:id="18" w:name="_Toc10797"/>
      <w:bookmarkStart w:id="19" w:name="_Toc15558"/>
      <w:bookmarkStart w:id="20" w:name="_Toc17787"/>
      <w:r>
        <w:rPr>
          <w:rFonts w:hint="eastAsia"/>
          <w:lang w:val="en-US" w:eastAsia="zh-CN"/>
        </w:rPr>
        <w:t>步骤5：继续修改文件mydll.h和mydll.cpp</w:t>
      </w:r>
      <w:bookmarkEnd w:id="17"/>
    </w:p>
    <w:bookmarkEnd w:id="18"/>
    <w:bookmarkEnd w:id="19"/>
    <w:bookmarkEnd w:id="20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在mydll.h中添加两个函数 , add和value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1255" cy="3215005"/>
            <wp:effectExtent l="0" t="0" r="1079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在mydll.cpp中给出这两个函数的实现。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6495" cy="3225165"/>
            <wp:effectExtent l="0" t="0" r="14605" b="133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21" w:name="_Toc8860"/>
      <w:bookmarkStart w:id="22" w:name="_Toc30258"/>
      <w:bookmarkStart w:id="23" w:name="_Toc17305"/>
      <w:bookmarkStart w:id="24" w:name="_Toc30217"/>
      <w:r>
        <w:rPr>
          <w:rFonts w:hint="eastAsia"/>
          <w:lang w:val="en-US" w:eastAsia="zh-CN"/>
        </w:rPr>
        <w:t>步骤6：编译并生成dll文件</w:t>
      </w:r>
      <w:bookmarkEnd w:id="21"/>
      <w:bookmarkEnd w:id="22"/>
      <w:bookmarkEnd w:id="23"/>
      <w:bookmarkEnd w:id="2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点击齿轮图标(编译),生成dll文件。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打开我的电脑或资源管理器，可以查看生成的文件目录。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E:\WorkSpace\CodeBlocksApps\MyDll目录下(本演示的工程目录):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310765"/>
            <wp:effectExtent l="0" t="0" r="6350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E:\WorkSpace\CodeBlocksApps\</w:t>
      </w:r>
      <w:r>
        <w:rPr>
          <w:rFonts w:hint="eastAsia"/>
          <w:lang w:val="en-US" w:eastAsia="zh-CN"/>
        </w:rPr>
        <w:t>MyDll</w:t>
      </w:r>
      <w:r>
        <w:rPr>
          <w:rFonts w:hint="eastAsia" w:eastAsiaTheme="minorEastAsia"/>
          <w:lang w:val="en-US" w:eastAsia="zh-CN"/>
        </w:rPr>
        <w:t>\bin\Debug</w:t>
      </w:r>
      <w:r>
        <w:rPr>
          <w:rFonts w:hint="eastAsia"/>
          <w:lang w:val="en-US" w:eastAsia="zh-CN"/>
        </w:rPr>
        <w:t xml:space="preserve">:(若选择Release版，则Release子目录)  </w:t>
      </w:r>
      <w:r>
        <w:drawing>
          <wp:inline distT="0" distB="0" distL="114300" distR="114300">
            <wp:extent cx="5270500" cy="2310765"/>
            <wp:effectExtent l="0" t="0" r="6350" b="1333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至此：我们就得到了四个有用的文件。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Mydll.h:   头文件。编写调用该dll的exe工程时，要用到。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Mydll.dll ：目标dll文件，要随调用该dll的exe文件一起发布。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libmydll.a: 含有mydll.dll中导出函数的地址信息的静态库。在编译调用方的工程时，在链接(Link)阶段, 可能会用到。在使用其他平台和其他编译器时，该文件的扩展名可能为.lib.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libMydll.def ：导出函数的定义文件(文本文件)，内容如下：</w:t>
      </w:r>
    </w:p>
    <w:p>
      <w:pPr>
        <w:numPr>
          <w:ilvl w:val="0"/>
          <w:numId w:val="0"/>
        </w:numPr>
        <w:ind w:firstLine="420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3300730" cy="1417955"/>
            <wp:effectExtent l="0" t="0" r="13970" b="1079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25" w:name="_Toc12171"/>
      <w:bookmarkStart w:id="26" w:name="_Toc17178"/>
      <w:bookmarkStart w:id="27" w:name="_Toc32284"/>
      <w:bookmarkStart w:id="28" w:name="_Toc11631"/>
      <w:r>
        <w:rPr>
          <w:rFonts w:hint="eastAsia"/>
          <w:lang w:val="en-US" w:eastAsia="zh-CN"/>
        </w:rPr>
        <w:t>第二部分 以间接调用的方式使用.dll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（使用上边创建的mydll.dll)</w:t>
      </w:r>
      <w:bookmarkEnd w:id="26"/>
      <w:bookmarkEnd w:id="27"/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10244"/>
      <w:bookmarkStart w:id="30" w:name="_Toc24679"/>
      <w:bookmarkStart w:id="31" w:name="_Toc6218"/>
      <w:bookmarkStart w:id="32" w:name="_Toc28774"/>
      <w:r>
        <w:rPr>
          <w:rFonts w:hint="eastAsia"/>
          <w:lang w:val="en-US" w:eastAsia="zh-CN"/>
        </w:rPr>
        <w:t>步骤1：新建一个控制台工程(UseDll.cbp).</w:t>
      </w:r>
      <w:bookmarkEnd w:id="29"/>
      <w:bookmarkEnd w:id="30"/>
      <w:bookmarkEnd w:id="31"/>
      <w:bookmarkEnd w:id="32"/>
    </w:p>
    <w:p>
      <w:pPr/>
      <w:r>
        <w:drawing>
          <wp:inline distT="0" distB="0" distL="114300" distR="114300">
            <wp:extent cx="4004945" cy="3235960"/>
            <wp:effectExtent l="0" t="0" r="14605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6055" cy="2781300"/>
            <wp:effectExtent l="0" t="0" r="10795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33" w:name="_Toc30627"/>
      <w:bookmarkStart w:id="34" w:name="_Toc2753"/>
      <w:bookmarkStart w:id="35" w:name="_Toc8142"/>
      <w:bookmarkStart w:id="36" w:name="_Toc15390"/>
      <w:r>
        <w:rPr>
          <w:rFonts w:hint="eastAsia"/>
          <w:lang w:val="en-US" w:eastAsia="zh-CN"/>
        </w:rPr>
        <w:t>步骤2：修改main.cpp。</w:t>
      </w:r>
      <w:bookmarkEnd w:id="33"/>
      <w:bookmarkEnd w:id="34"/>
      <w:bookmarkEnd w:id="35"/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//main.cpp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&lt;iostream&gt;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namespace std;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"..\\MyDll\\mydll.h"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typedef  void (*FuncTypeSome)(LPCSTR);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typedef   int (*FuncTypeAdd)(int);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typedef  float (*FuncTypeVal)(float,float);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HINSTANCE hDll = LoadLibrary("MyDll.dll");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(hDll==nullptr)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cout&lt;&lt;"Load Library Failed."&lt;&lt;endl;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FuncTypeSome some   = (FuncTypeSome)GetProcAddress(hDll,"SomeFunction");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FuncTypeAdd addFunc = (FuncTypeAdd)GetProcAddress(hDll,"add");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FuncTypeVal valFunc = (FuncTypeVal)GetProcAddress(hDll,"value");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some("Call SomeFunction.");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cout&lt;&lt;"add(88)="&lt;&lt;addFunc(88)&lt;&lt;endl;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cout&lt;&lt;"value(2.5,1.2)="&lt;&lt;valFunc(2.5,1.2)&lt;&lt;endl;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FreeLibrary(hDll);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"Hello world!" &lt;&lt; endl;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LoadLibrary()是Window API函数，加载库文件，返回一个指针（也称句柄）。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void  (*FuncType)(const LPCSTR),是声明类型名FuncType，表示FuncType的每一个变量都是形如void  XXXX(const LPCSTR)的某个函数。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GetProcAddress也是Window API函数，取得库中指定名字的函数入口地址。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99840"/>
            <wp:effectExtent l="0" t="0" r="6350" b="1016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7" w:name="_Toc16416"/>
      <w:bookmarkStart w:id="38" w:name="_Toc13052"/>
      <w:bookmarkStart w:id="39" w:name="_Toc11638"/>
      <w:bookmarkStart w:id="40" w:name="_Toc27342"/>
      <w:r>
        <w:rPr>
          <w:rFonts w:hint="eastAsia"/>
          <w:lang w:val="en-US" w:eastAsia="zh-CN"/>
        </w:rPr>
        <w:t>步骤3：编译，生成UseDll.exe</w:t>
      </w:r>
      <w:bookmarkEnd w:id="37"/>
      <w:bookmarkEnd w:id="38"/>
      <w:bookmarkEnd w:id="39"/>
      <w:bookmarkEnd w:id="4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23390"/>
            <wp:effectExtent l="0" t="0" r="8255" b="1016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1" w:name="_Toc19055"/>
      <w:bookmarkStart w:id="42" w:name="_Toc21113"/>
      <w:bookmarkStart w:id="43" w:name="_Toc25238"/>
      <w:bookmarkStart w:id="44" w:name="_Toc13091"/>
      <w:r>
        <w:rPr>
          <w:rFonts w:hint="eastAsia"/>
          <w:lang w:val="en-US" w:eastAsia="zh-CN"/>
        </w:rPr>
        <w:t>步骤4：拷贝mydll.dll到UseDll.exe所在目录</w:t>
      </w:r>
      <w:bookmarkEnd w:id="41"/>
      <w:bookmarkEnd w:id="42"/>
      <w:bookmarkEnd w:id="43"/>
      <w:bookmarkEnd w:id="44"/>
    </w:p>
    <w:p>
      <w:pPr/>
      <w:r>
        <w:drawing>
          <wp:inline distT="0" distB="0" distL="114300" distR="114300">
            <wp:extent cx="5269230" cy="1865630"/>
            <wp:effectExtent l="0" t="0" r="7620" b="127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45" w:name="_Toc8880"/>
      <w:bookmarkStart w:id="46" w:name="_Toc16730"/>
      <w:bookmarkStart w:id="47" w:name="_Toc2272"/>
      <w:bookmarkStart w:id="48" w:name="_Toc32555"/>
      <w:r>
        <w:rPr>
          <w:rFonts w:hint="eastAsia"/>
          <w:lang w:val="en-US" w:eastAsia="zh-CN"/>
        </w:rPr>
        <w:t>步骤5：执行UseDll.exe,输出：</w:t>
      </w:r>
      <w:bookmarkEnd w:id="45"/>
      <w:bookmarkEnd w:id="46"/>
      <w:bookmarkEnd w:id="47"/>
      <w:bookmarkEnd w:id="48"/>
    </w:p>
    <w:p>
      <w:pPr/>
      <w:r>
        <w:drawing>
          <wp:inline distT="0" distB="0" distL="114300" distR="114300">
            <wp:extent cx="2076450" cy="1666875"/>
            <wp:effectExtent l="0" t="0" r="0" b="952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90140"/>
            <wp:effectExtent l="0" t="0" r="3810" b="1016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49" w:name="_Toc4366"/>
      <w:bookmarkStart w:id="50" w:name="_Toc1755"/>
      <w:bookmarkStart w:id="51" w:name="_Toc25906"/>
      <w:bookmarkStart w:id="52" w:name="_Toc1387"/>
      <w:r>
        <w:rPr>
          <w:rFonts w:hint="eastAsia"/>
          <w:lang w:val="en-US" w:eastAsia="zh-CN"/>
        </w:rPr>
        <w:t>间接调用Dll的好处</w:t>
      </w:r>
      <w:bookmarkEnd w:id="49"/>
      <w:bookmarkEnd w:id="50"/>
      <w:bookmarkEnd w:id="51"/>
      <w:bookmarkEnd w:id="5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程序员可以在程序中</w:t>
      </w:r>
      <w:r>
        <w:rPr>
          <w:rFonts w:hint="eastAsia"/>
          <w:lang w:val="en-US" w:eastAsia="zh-CN"/>
        </w:rPr>
        <w:t>(如 UseDll.exe)中，动态地(或者称运行时期)决定具体调用哪个dll中的的哪个函数。例如，plug_in(插件)就是一个dll，通常就需要这种方式决定调用哪个插件中的函数。</w:t>
      </w:r>
    </w:p>
    <w:p>
      <w:pPr>
        <w:pStyle w:val="2"/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53" w:name="_Toc26449"/>
      <w:bookmarkStart w:id="54" w:name="_Toc2689"/>
      <w:bookmarkStart w:id="55" w:name="_Toc20825"/>
      <w:bookmarkStart w:id="56" w:name="_Toc16922"/>
      <w:r>
        <w:rPr>
          <w:rFonts w:hint="eastAsia"/>
          <w:lang w:val="en-US" w:eastAsia="zh-CN"/>
        </w:rPr>
        <w:t>第三部分 以直接调用的方式使用.dll</w:t>
      </w:r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(使用上边创建的mydll.dll)</w:t>
      </w:r>
      <w:bookmarkEnd w:id="54"/>
      <w:bookmarkEnd w:id="55"/>
      <w:bookmarkEnd w:id="56"/>
    </w:p>
    <w:p>
      <w:pPr>
        <w:pStyle w:val="3"/>
        <w:rPr>
          <w:rFonts w:hint="eastAsia"/>
          <w:lang w:val="en-US" w:eastAsia="zh-CN"/>
        </w:rPr>
      </w:pPr>
      <w:bookmarkStart w:id="57" w:name="_Toc2210"/>
      <w:bookmarkStart w:id="58" w:name="_Toc30588"/>
      <w:bookmarkStart w:id="59" w:name="_Toc27794"/>
      <w:bookmarkStart w:id="60" w:name="_Toc4791"/>
      <w:r>
        <w:rPr>
          <w:rFonts w:hint="eastAsia"/>
          <w:lang w:val="en-US" w:eastAsia="zh-CN"/>
        </w:rPr>
        <w:t>步骤1：改写main.cpp</w:t>
      </w:r>
      <w:bookmarkEnd w:id="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(注释掉部分，改用原始名字调用，最后代码如下)</w:t>
      </w:r>
      <w:bookmarkEnd w:id="58"/>
      <w:bookmarkEnd w:id="59"/>
      <w:bookmarkEnd w:id="60"/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 main.cpp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&lt;iostream&gt;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namespace std;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"..\\MyDll\\mydll.h"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/**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typedef void  (*FuncTypeSome)(LPCSTR);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typedef   int (*FuncTypeAdd)(int);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typedef float (*FuncTypeVal)(float,float);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HINSTANCE hDll = LoadLibrary("MyDll.dll");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if (hDll==nullptr) {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    cout&lt;&lt;"Load Library Failed."&lt;&lt;endl;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    return 1;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FuncTypeSome some   = (FuncTypeSome)GetProcAddress(hDll,"SomeFunction");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FuncTypeAdd addFunc = (FuncTypeAdd)GetProcAddress(hDll,"add");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FuncTypeVal valFunc = (FuncTypeVal)GetProcAddress(hDll,"value");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some("Call SomeFunction.");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cout&lt;&lt;"add(88)="&lt;&lt;addFunc(88)&lt;&lt;endl;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cout&lt;&lt;"value(2.5,1.2)="&lt;&lt;valFunc(2.5,1.2)&lt;&lt;endl;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FreeLibrary(hDll);</w:t>
      </w:r>
    </w:p>
    <w:p>
      <w:pPr>
        <w:numPr>
          <w:ilvl w:val="0"/>
          <w:numId w:val="0"/>
        </w:num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 xml:space="preserve">    **/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SomeFunction("Call SomeFunction");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cout&lt;&lt;"add(88)="&lt;&lt;</w:t>
      </w:r>
      <w:r>
        <w:rPr>
          <w:rFonts w:hint="eastAsia"/>
          <w:color w:val="0000FF"/>
          <w:lang w:val="en-US" w:eastAsia="zh-CN"/>
        </w:rPr>
        <w:t>add(88)</w:t>
      </w:r>
      <w:r>
        <w:rPr>
          <w:rFonts w:hint="eastAsia"/>
          <w:lang w:val="en-US" w:eastAsia="zh-CN"/>
        </w:rPr>
        <w:t>&lt;&lt;endl;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// mydll.h中的原始名字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cout&lt;&lt;"value(2.5,1.2)="&lt;&lt;</w:t>
      </w:r>
      <w:r>
        <w:rPr>
          <w:rFonts w:hint="eastAsia"/>
          <w:color w:val="0000FF"/>
          <w:lang w:val="en-US" w:eastAsia="zh-CN"/>
        </w:rPr>
        <w:t>value</w:t>
      </w:r>
      <w:r>
        <w:rPr>
          <w:rFonts w:hint="eastAsia"/>
          <w:lang w:val="en-US" w:eastAsia="zh-CN"/>
        </w:rPr>
        <w:t xml:space="preserve">(2.5,1.2)&lt;&lt;endl; </w:t>
      </w:r>
      <w:r>
        <w:rPr>
          <w:rFonts w:hint="eastAsia"/>
          <w:color w:val="0000FF"/>
          <w:lang w:val="en-US" w:eastAsia="zh-CN"/>
        </w:rPr>
        <w:t>// mydll.h中的原始名字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"Hello world!" &lt;&lt; endl;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199890"/>
            <wp:effectExtent l="0" t="0" r="6985" b="1016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1" w:name="_Toc5591"/>
      <w:bookmarkStart w:id="62" w:name="_Toc1982"/>
      <w:bookmarkStart w:id="63" w:name="_Toc19959"/>
      <w:bookmarkStart w:id="64" w:name="_Toc8407"/>
      <w:r>
        <w:rPr>
          <w:rFonts w:hint="eastAsia"/>
          <w:lang w:val="en-US" w:eastAsia="zh-CN"/>
        </w:rPr>
        <w:t>步骤2：添加mydll.dll的静态导出库到UseDll工程中</w:t>
      </w:r>
      <w:bookmarkEnd w:id="61"/>
      <w:bookmarkEnd w:id="62"/>
      <w:bookmarkEnd w:id="63"/>
      <w:bookmarkEnd w:id="6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此时编译，会报错。如图：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742565"/>
            <wp:effectExtent l="0" t="0" r="8890" b="63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表明编译器在链接(Link)时，找不到三个函数 _imp__SomeFunction, _imp__add,_imp__value的入口地址，也就是没找到这三个函数的具体实现部分。但这三个函数的名字明显不是我们自己定义的，实际上这些名字是mydll.dll中对SomeFunction,add,value函数的内部表示名，他们的实现必定在mydll.dll中，而不会在UseDll工程中，当然就找不到了。为了告诉编译器，这些函数的入口地址，就需要用到从mydll.dll导出的存有函数入口信息的静态导出库-- libMyDll.a文件了。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  Project-&gt;Build Options-&gt;Linker Setting,添加LibMyDll.a库文件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42715" cy="2941320"/>
            <wp:effectExtent l="0" t="0" r="635" b="1143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5" w:name="_Toc6368"/>
      <w:bookmarkStart w:id="66" w:name="_Toc3300"/>
      <w:bookmarkStart w:id="67" w:name="_Toc5584"/>
      <w:bookmarkStart w:id="68" w:name="_Toc12333"/>
      <w:r>
        <w:rPr>
          <w:rFonts w:hint="eastAsia"/>
          <w:lang w:val="en-US" w:eastAsia="zh-CN"/>
        </w:rPr>
        <w:t>步骤3：编译并执行，输出</w:t>
      </w:r>
      <w:bookmarkEnd w:id="65"/>
      <w:bookmarkEnd w:id="66"/>
      <w:bookmarkEnd w:id="67"/>
      <w:bookmarkEnd w:id="68"/>
    </w:p>
    <w:p>
      <w:pPr/>
      <w:r>
        <w:drawing>
          <wp:inline distT="0" distB="0" distL="114300" distR="114300">
            <wp:extent cx="2209800" cy="1666875"/>
            <wp:effectExtent l="0" t="0" r="0" b="952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74310" cy="1948180"/>
            <wp:effectExtent l="0" t="0" r="2540" b="1397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hint="eastAsia"/>
          <w:lang w:eastAsia="zh-CN"/>
        </w:rPr>
      </w:pPr>
      <w:bookmarkStart w:id="69" w:name="_Toc21752"/>
      <w:r>
        <w:rPr>
          <w:rFonts w:hint="eastAsia"/>
          <w:lang w:eastAsia="zh-CN"/>
        </w:rPr>
        <w:t>直接调用的好处</w:t>
      </w:r>
      <w:bookmarkEnd w:id="69"/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相比间接调用更</w:t>
      </w:r>
      <w:r>
        <w:rPr>
          <w:rFonts w:hint="eastAsia"/>
          <w:lang w:eastAsia="zh-CN"/>
        </w:rPr>
        <w:t>方便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0" w:name="_Toc27495"/>
      <w:bookmarkStart w:id="71" w:name="_Toc505"/>
      <w:bookmarkStart w:id="72" w:name="_Toc3801"/>
      <w:bookmarkStart w:id="73" w:name="_Toc7717"/>
      <w:r>
        <w:rPr>
          <w:rFonts w:hint="eastAsia"/>
          <w:lang w:val="en-US" w:eastAsia="zh-CN"/>
        </w:rPr>
        <w:t>Dll的优势</w:t>
      </w:r>
      <w:bookmarkEnd w:id="70"/>
      <w:bookmarkEnd w:id="71"/>
      <w:bookmarkEnd w:id="72"/>
      <w:bookmarkEnd w:id="73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在UseDll.exe不动且不改变MyDll中的MyDll.h文件的情况下，只重新修改MyDll.cpp中SomeFunction、add、value的实现，并重新生成Mydll.dll, 就可以改变UseDll.exe的输出。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若多个程序运行时，都需要Mydll.dll, Mydll.dll只会加载一次（内存中只有一个），各程序共享该dll，所以dll也称共享库(Shared Libray)。相对于静态库，大大节省内存消耗。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4" w:name="_Toc30220"/>
      <w:bookmarkStart w:id="75" w:name="_Toc25575"/>
      <w:bookmarkStart w:id="76" w:name="_Toc23221"/>
      <w:bookmarkStart w:id="77" w:name="_Toc19491"/>
      <w:r>
        <w:rPr>
          <w:rFonts w:hint="eastAsia"/>
          <w:lang w:val="en-US" w:eastAsia="zh-CN"/>
        </w:rPr>
        <w:t>调用约定的说明</w:t>
      </w:r>
      <w:bookmarkEnd w:id="74"/>
      <w:bookmarkEnd w:id="75"/>
      <w:bookmarkEnd w:id="76"/>
      <w:bookmarkEnd w:id="7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Demo中，MyDll工程和UseDll工程都是在Window7平台上开发运行的，而且使用的编译器是MinGW的同一个版本，所以两个工程中函数的默认的调用约定一定是一致的，因此Usedll一定能识别MyDll中export的SomeFunction等函数名，本例中也就可以不关心具体采用那种调用约定了。(C++98默认__cdecl,C++11默认__stdcall).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但是若两个工程分别在不同的平台开发，使用的编译器也不一样，那就要关心所采用的调用约定了，这种情况时，通常采用__stdcall。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78" w:name="_Toc21770"/>
      <w:r>
        <w:rPr>
          <w:rFonts w:hint="eastAsia"/>
          <w:lang w:val="en-US" w:eastAsia="zh-CN"/>
        </w:rPr>
        <w:t>第四部分 创建C++风格的dll（本地方法）</w:t>
      </w:r>
      <w:bookmarkEnd w:id="78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9" w:name="_Toc13156"/>
      <w:r>
        <w:rPr>
          <w:rFonts w:hint="eastAsia"/>
          <w:lang w:val="en-US" w:eastAsia="zh-CN"/>
        </w:rPr>
        <w:t>步骤1：在mydll.h中新增导出的类</w:t>
      </w:r>
      <w:bookmarkEnd w:id="7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添加一个Export的类Cat。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DLL_EXPORT Cat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  setAge(int curAge);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   getAge() const;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  passYears( int year);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    age;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742565"/>
            <wp:effectExtent l="0" t="0" r="889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80" w:name="_Toc22555"/>
      <w:r>
        <w:rPr>
          <w:rFonts w:hint="eastAsia"/>
          <w:lang w:val="en-US" w:eastAsia="zh-CN"/>
        </w:rPr>
        <w:t>步骤2：在mydll.cpp中实现Cat类</w:t>
      </w:r>
      <w:bookmarkEnd w:id="8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在mydll.cpp中添加下列代码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///-------------------------------------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Cat::setAge(int curAge)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age = curAge;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Cat::getAge() const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age;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Cat::passYears( int year)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age += year;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///-------------------------------------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139565"/>
            <wp:effectExtent l="0" t="0" r="254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 w:eastAsiaTheme="minorEastAsia"/>
          <w:lang w:val="en-US" w:eastAsia="zh-CN"/>
        </w:rPr>
      </w:pPr>
      <w:bookmarkStart w:id="81" w:name="_Toc27091"/>
      <w:r>
        <w:rPr>
          <w:rFonts w:hint="eastAsia"/>
          <w:lang w:eastAsia="zh-CN"/>
        </w:rPr>
        <w:t>步骤</w:t>
      </w:r>
      <w:r>
        <w:rPr>
          <w:rFonts w:hint="eastAsia"/>
          <w:lang w:val="en-US" w:eastAsia="zh-CN"/>
        </w:rPr>
        <w:t>3：编译MyDll，生成mydll.dll，mydll.a</w:t>
      </w:r>
      <w:bookmarkEnd w:id="8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349375"/>
            <wp:effectExtent l="0" t="0" r="762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82" w:name="_Toc14209"/>
      <w:r>
        <w:rPr>
          <w:rFonts w:hint="eastAsia"/>
          <w:lang w:val="en-US" w:eastAsia="zh-CN"/>
        </w:rPr>
        <w:t>第五部分 使用本地风格的C++ DLL</w:t>
      </w:r>
      <w:bookmarkEnd w:id="8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(使用第四部分中mydll.dll中的Cat类)</w:t>
      </w:r>
    </w:p>
    <w:p>
      <w:pPr>
        <w:pStyle w:val="3"/>
        <w:rPr>
          <w:rFonts w:hint="eastAsia"/>
          <w:lang w:val="en-US" w:eastAsia="zh-CN"/>
        </w:rPr>
      </w:pPr>
      <w:bookmarkStart w:id="83" w:name="_Toc32419"/>
      <w:r>
        <w:rPr>
          <w:rFonts w:hint="eastAsia"/>
          <w:lang w:val="en-US" w:eastAsia="zh-CN"/>
        </w:rPr>
        <w:t>步骤1：修改UseDll中的main.cpp</w:t>
      </w:r>
      <w:bookmarkEnd w:id="8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main.cpp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&lt;iostream&gt;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namespace std;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"..\\MyDll\\mydll.h"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Cat aCat;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aCat.setAge(10);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aCat.getAge();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cout&lt;&lt;"Cat's age = "&lt;&lt;aCat.getAge()&lt;&lt;endl;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aCat.passYears(2);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cout&lt;&lt;"Cat's age = "&lt;&lt;aCat.getAge()&lt;&lt;endl;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4922520" cy="2832100"/>
            <wp:effectExtent l="0" t="0" r="1143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4" w:name="_Toc11943"/>
      <w:r>
        <w:rPr>
          <w:rFonts w:hint="eastAsia"/>
          <w:lang w:val="en-US" w:eastAsia="zh-CN"/>
        </w:rPr>
        <w:t>步骤2：将mydll.a添加到UseDll工程的BuildOptions中</w:t>
      </w:r>
      <w:bookmarkEnd w:id="8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32555"/>
            <wp:effectExtent l="0" t="0" r="571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5" w:name="_Toc3213"/>
      <w:r>
        <w:rPr>
          <w:rFonts w:hint="eastAsia"/>
          <w:lang w:val="en-US" w:eastAsia="zh-CN"/>
        </w:rPr>
        <w:t>步骤3：编译UseDll工程，生成UseDll.exe</w:t>
      </w:r>
      <w:bookmarkEnd w:id="85"/>
    </w:p>
    <w:p>
      <w:pPr>
        <w:pStyle w:val="3"/>
        <w:rPr>
          <w:rFonts w:hint="eastAsia"/>
          <w:lang w:val="en-US" w:eastAsia="zh-CN"/>
        </w:rPr>
      </w:pPr>
      <w:bookmarkStart w:id="86" w:name="_Toc28276"/>
      <w:r>
        <w:rPr>
          <w:rFonts w:hint="eastAsia"/>
          <w:lang w:val="en-US" w:eastAsia="zh-CN"/>
        </w:rPr>
        <w:t>步骤4：将MyDll.dll拷贝到UseDll.exe目录下</w:t>
      </w:r>
      <w:bookmarkEnd w:id="86"/>
    </w:p>
    <w:p>
      <w:pPr/>
      <w:r>
        <w:drawing>
          <wp:inline distT="0" distB="0" distL="114300" distR="114300">
            <wp:extent cx="5271770" cy="1719580"/>
            <wp:effectExtent l="0" t="0" r="5080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7" w:name="_Toc17831"/>
      <w:r>
        <w:rPr>
          <w:rFonts w:hint="eastAsia"/>
          <w:lang w:val="en-US" w:eastAsia="zh-CN"/>
        </w:rPr>
        <w:t>步骤5：执行UseDll.exe，输出</w:t>
      </w:r>
      <w:bookmarkEnd w:id="87"/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4310" cy="1324610"/>
            <wp:effectExtent l="0" t="0" r="2540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使用完毕。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88" w:name="_Toc14919"/>
      <w:r>
        <w:rPr>
          <w:rFonts w:hint="eastAsia"/>
          <w:lang w:eastAsia="zh-CN"/>
        </w:rPr>
        <w:t>本地风格的不足</w:t>
      </w:r>
      <w:bookmarkEnd w:id="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当</w:t>
      </w:r>
      <w:r>
        <w:rPr>
          <w:rFonts w:hint="eastAsia"/>
          <w:lang w:val="en-US" w:eastAsia="zh-CN"/>
        </w:rPr>
        <w:t>export某个类时，如 class DLL_EXPORT Cat { .. };, 要求必须同时export所有Cat类的基类以及Cat所有数据成员的类(内置类型除外)。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如在MyDll.h中有：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class  Base {  ...   };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struct  KK {  ...    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class </w:t>
      </w:r>
      <w:r>
        <w:rPr>
          <w:rFonts w:hint="eastAsia"/>
          <w:color w:val="0000FF"/>
          <w:lang w:val="en-US" w:eastAsia="zh-CN"/>
        </w:rPr>
        <w:t>DLL_EXPORT</w:t>
      </w:r>
      <w:r>
        <w:rPr>
          <w:rFonts w:hint="eastAsia"/>
          <w:lang w:val="en-US" w:eastAsia="zh-CN"/>
        </w:rPr>
        <w:t xml:space="preserve"> Cat: public Base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...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private: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KK  aKK;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那么在编译UseDll工程时，则会报错或给出警告，会说XXX找不到。因此必须将MyDll.h中的内容改写为：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class  </w:t>
      </w:r>
      <w:r>
        <w:rPr>
          <w:rFonts w:hint="eastAsia"/>
          <w:color w:val="0000FF"/>
          <w:lang w:val="en-US" w:eastAsia="zh-CN"/>
        </w:rPr>
        <w:t>DLL_EXPORT</w:t>
      </w:r>
      <w:r>
        <w:rPr>
          <w:rFonts w:hint="eastAsia"/>
          <w:lang w:val="en-US" w:eastAsia="zh-CN"/>
        </w:rPr>
        <w:t xml:space="preserve">  Base {  ...   };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struct  </w:t>
      </w:r>
      <w:r>
        <w:rPr>
          <w:rFonts w:hint="eastAsia"/>
          <w:color w:val="0000FF"/>
          <w:lang w:val="en-US" w:eastAsia="zh-CN"/>
        </w:rPr>
        <w:t>DLL_EXPORT</w:t>
      </w:r>
      <w:r>
        <w:rPr>
          <w:rFonts w:hint="eastAsia"/>
          <w:lang w:val="en-US" w:eastAsia="zh-CN"/>
        </w:rPr>
        <w:t xml:space="preserve">  KK {  ...    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class  </w:t>
      </w:r>
      <w:r>
        <w:rPr>
          <w:rFonts w:hint="eastAsia"/>
          <w:color w:val="0000FF"/>
          <w:lang w:val="en-US" w:eastAsia="zh-CN"/>
        </w:rPr>
        <w:t>DLL_EXPORT</w:t>
      </w:r>
      <w:r>
        <w:rPr>
          <w:rFonts w:hint="eastAsia"/>
          <w:lang w:val="en-US" w:eastAsia="zh-CN"/>
        </w:rPr>
        <w:t xml:space="preserve"> Cat: public Base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...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private: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KK  aKK;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};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由于1中的原因，export的类难以直接使用STL。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考察mydll.h中的Cat类的定义：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DLL_EXPORT Cat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public: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  setAge(int curAge);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   getAge() const;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  passYears( int year);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private: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    age;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numPr>
          <w:ilvl w:val="0"/>
          <w:numId w:val="0"/>
        </w:numPr>
        <w:ind w:leftChars="1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Cat类定义中包含了类Cat的所有细节信息，如int型数据成员age，而mydll.dll的使用者UseDll工程需要include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mydll.h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这样就会将MyDll中Cat类的定义细节暴露给使用者，但使用者一般是不关系细节的，也不利于mydll.dll的使用安全。</w:t>
      </w:r>
    </w:p>
    <w:p>
      <w:pPr>
        <w:numPr>
          <w:ilvl w:val="0"/>
          <w:numId w:val="0"/>
        </w:numPr>
        <w:ind w:leftChars="100"/>
        <w:rPr>
          <w:rFonts w:hint="eastAsia" w:eastAsia="宋体"/>
          <w:lang w:val="en-US" w:eastAsia="zh-CN"/>
        </w:rPr>
      </w:pPr>
      <w:r>
        <w:rPr>
          <w:rFonts w:hint="eastAsia"/>
          <w:color w:val="0000FF"/>
          <w:lang w:val="en-US" w:eastAsia="zh-CN"/>
        </w:rPr>
        <w:t>正因为这点，通常建议采用下面介绍的方法。</w:t>
      </w:r>
    </w:p>
    <w:p>
      <w:pPr>
        <w:pStyle w:val="2"/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89" w:name="_Toc23275"/>
      <w:r>
        <w:rPr>
          <w:rFonts w:hint="eastAsia"/>
          <w:lang w:val="en-US" w:eastAsia="zh-CN"/>
        </w:rPr>
        <w:t>第六部分 创建推荐风格的C++ DLL</w:t>
      </w:r>
      <w:bookmarkEnd w:id="89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0" w:name="_Toc30180"/>
      <w:r>
        <w:rPr>
          <w:rFonts w:hint="eastAsia"/>
          <w:lang w:val="en-US" w:eastAsia="zh-CN"/>
        </w:rPr>
        <w:t>步骤1：修改mydll.h，创建Cat的接口类ICat</w:t>
      </w:r>
      <w:bookmarkEnd w:id="9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#ifndef MYDLL_H_INCLUDED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MYDLL_H_INCLUDED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&lt;windows.h&gt;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#include &lt;memory&gt;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BUILD_DLL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#define DLL_EXPORT __declspec(dllexport)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#define DLL_EXPORT __declspec(dllimport)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__cplusplus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extern "C"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 DLL_EXPORT SomeFunction(const LPCSTR sometext);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 DLL_EXPORT add(int 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 DLL_EXPORT value(float v1,float v2);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class ICat;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std::shared_ptr&lt;ICat&gt;  DLL_EXPORT  createCat(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__cplusplus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class ICat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{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public: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    virtual ~ICat();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    virtual void   setAge(int curAge) = 0;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    virtual int    getAge() const = 0;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    virtual void   passYears( int year) = 0;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 // MYDLL_H_INCLUDED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/>
      <w:r>
        <w:drawing>
          <wp:inline distT="0" distB="0" distL="114300" distR="114300">
            <wp:extent cx="5270500" cy="5061585"/>
            <wp:effectExtent l="0" t="0" r="6350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eastAsia="zh-CN"/>
        </w:rPr>
        <w:t>说明：定义了</w:t>
      </w:r>
      <w:r>
        <w:rPr>
          <w:rFonts w:hint="eastAsia"/>
          <w:lang w:val="en-US" w:eastAsia="zh-CN"/>
        </w:rPr>
        <w:t>Cat类的一个接口类ICat， 声明了创建Cat实例的创建方法：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color w:val="0000FF"/>
          <w:lang w:val="en-US" w:eastAsia="zh-CN"/>
        </w:rPr>
        <w:t>std::shared_ptr&lt;ICat&gt;  DLL_EXPORT createCat(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其中shared_ptr是C++11中新引入的共享指针模板。使用它，可以有效防止用户“只创建，不释放”的问题，防止造成内存泄露。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1" w:name="_Toc1271"/>
      <w:r>
        <w:rPr>
          <w:rFonts w:hint="eastAsia"/>
          <w:lang w:val="en-US" w:eastAsia="zh-CN"/>
        </w:rPr>
        <w:t>步骤2：新建类Cat</w:t>
      </w:r>
      <w:bookmarkEnd w:id="9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在cat.h中定义ICat的子类Cat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//cat.h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#ifndef CAT_H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CAT_H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"mydll.h"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  Cat : public ICat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public: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virtual ~Cat( );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virtual void   setAge(int curAge);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virtual int    getAge() const;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virtual void   passYears( int year);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private: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int    age;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 // CAT_H</w:t>
      </w:r>
    </w:p>
    <w:p>
      <w:pPr/>
      <w:r>
        <w:drawing>
          <wp:inline distT="0" distB="0" distL="114300" distR="114300">
            <wp:extent cx="5273675" cy="3875405"/>
            <wp:effectExtent l="0" t="0" r="3175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在cat.cpp中实现Cat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cat.cpp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"mydll.h"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"cat.h"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ICat::~ICat()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Cat::~Cat()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Cat::setAge(int curAge)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age = curAge;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Cat::getAge() const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age;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Cat::passYears( int year)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age += year;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/>
      <w:r>
        <w:drawing>
          <wp:inline distT="0" distB="0" distL="114300" distR="114300">
            <wp:extent cx="5269230" cy="4453255"/>
            <wp:effectExtent l="0" t="0" r="7620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hint="eastAsia" w:eastAsia="黑体"/>
          <w:lang w:val="en-US" w:eastAsia="zh-CN"/>
        </w:rPr>
      </w:pPr>
      <w:bookmarkStart w:id="92" w:name="_Toc29620"/>
      <w:r>
        <w:rPr>
          <w:rFonts w:hint="eastAsia"/>
          <w:lang w:val="en-US" w:eastAsia="zh-CN"/>
        </w:rPr>
        <w:t>步骤3：实现createCat函数</w:t>
      </w:r>
      <w:bookmarkEnd w:id="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在mydll.cpp或cat.cpp中均可，本例在mydll.cpp中实现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mydll.cpp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"mydll.h"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"cat.h"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a sample exported function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DLL_EXPORT SomeFunction(const LPCSTR sometext)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MessageBoxA(0, sometext, "DLL Message", MB_OK | MB_ICONINFORMATION);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 DLL_EXPORT add(int 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n + 100;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 DLL_EXPORT value(float v1,float v2)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v1 * v2;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std::shared_ptr&lt;ICat&gt;  DLL_EXPORT createCat( 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return std::shared_ptr&lt;ICat&gt;(new Cat( ));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410075"/>
            <wp:effectExtent l="0" t="0" r="10160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3" w:name="_Toc24527"/>
      <w:r>
        <w:rPr>
          <w:rFonts w:hint="eastAsia"/>
          <w:lang w:val="en-US" w:eastAsia="zh-CN"/>
        </w:rPr>
        <w:t>步骤4：编译，生成mydll.dll</w:t>
      </w:r>
      <w:bookmarkEnd w:id="93"/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1135" cy="1845945"/>
            <wp:effectExtent l="0" t="0" r="5715" b="19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bookmarkStart w:id="94" w:name="_Toc3581"/>
      <w:r>
        <w:rPr>
          <w:rFonts w:hint="eastAsia"/>
          <w:lang w:val="en-US" w:eastAsia="zh-CN"/>
        </w:rPr>
        <w:t>第七部分 使用推荐风格的C++ DLL</w:t>
      </w:r>
      <w:bookmarkEnd w:id="9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(使用第六部分中mydll.dll中的ICat接口)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5" w:name="_Toc6565"/>
      <w:r>
        <w:rPr>
          <w:rFonts w:hint="eastAsia"/>
          <w:lang w:val="en-US" w:eastAsia="zh-CN"/>
        </w:rPr>
        <w:t>步骤1：修改UseDll中的 main.cpp</w:t>
      </w:r>
      <w:bookmarkEnd w:id="9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main.cpp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&lt;iostream&gt;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namespace std;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"..\\MyDll\\mydll.h"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std::shared_ptr&lt;ICat&gt; spCat = createCat();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spCat-&gt;setAge(5);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cout&lt;&lt;"Cat's age = "&lt;&lt;spCat-&gt;getAge()&lt;&lt;endl;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spCat-&gt;setAge(7);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cout&lt;&lt;"Cat's age = "&lt;&lt;spCat-&gt;getAge()&lt;&lt;endl;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spCat-&gt;passYears(3);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cout&lt;&lt;"Cat's age = "&lt;&lt;spCat-&gt;getAge()&lt;&lt;endl;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/>
      <w:r>
        <w:drawing>
          <wp:inline distT="0" distB="0" distL="114300" distR="114300">
            <wp:extent cx="5273040" cy="3515995"/>
            <wp:effectExtent l="0" t="0" r="3810" b="825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hint="eastAsia" w:eastAsia="宋体"/>
          <w:lang w:val="en-US" w:eastAsia="zh-CN"/>
        </w:rPr>
      </w:pPr>
      <w:bookmarkStart w:id="96" w:name="_Toc11017"/>
      <w:r>
        <w:rPr>
          <w:rFonts w:hint="eastAsia"/>
          <w:lang w:val="en-US" w:eastAsia="zh-CN"/>
        </w:rPr>
        <w:t>步骤2：将第六部分生成的libmydll.a添加到UseDll的BuildOptions中</w:t>
      </w:r>
      <w:bookmarkEnd w:id="9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32555"/>
            <wp:effectExtent l="0" t="0" r="5715" b="1079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7" w:name="_Toc13559"/>
      <w:r>
        <w:rPr>
          <w:rFonts w:hint="eastAsia"/>
          <w:lang w:val="en-US" w:eastAsia="zh-CN"/>
        </w:rPr>
        <w:t>步骤3：编译UseDll工程，生成useDll.exe</w:t>
      </w:r>
      <w:bookmarkEnd w:id="97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8" w:name="_Toc2898"/>
      <w:r>
        <w:rPr>
          <w:rFonts w:hint="eastAsia"/>
          <w:lang w:val="en-US" w:eastAsia="zh-CN"/>
        </w:rPr>
        <w:t>步骤4：将第六部分生成的mydll.dll拷贝到UseDll.exe所在文件目录</w:t>
      </w:r>
      <w:bookmarkEnd w:id="98"/>
      <w:bookmarkStart w:id="104" w:name="_GoBack"/>
      <w:bookmarkEnd w:id="104"/>
    </w:p>
    <w:p>
      <w:pPr/>
      <w:r>
        <w:drawing>
          <wp:inline distT="0" distB="0" distL="114300" distR="114300">
            <wp:extent cx="5271135" cy="1701165"/>
            <wp:effectExtent l="0" t="0" r="5715" b="1333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9" w:name="_Toc24704"/>
      <w:r>
        <w:rPr>
          <w:rFonts w:hint="eastAsia"/>
          <w:lang w:val="en-US" w:eastAsia="zh-CN"/>
        </w:rPr>
        <w:t>步骤5：执行，输出</w:t>
      </w:r>
      <w:bookmarkEnd w:id="99"/>
    </w:p>
    <w:p>
      <w:pPr/>
      <w:r>
        <w:drawing>
          <wp:inline distT="0" distB="0" distL="114300" distR="114300">
            <wp:extent cx="5274310" cy="3443605"/>
            <wp:effectExtent l="0" t="0" r="2540" b="444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100" w:name="_Toc31270"/>
      <w:r>
        <w:rPr>
          <w:rFonts w:hint="eastAsia"/>
          <w:lang w:val="en-US" w:eastAsia="zh-CN"/>
        </w:rPr>
        <w:t>推荐风格的好处：</w:t>
      </w:r>
      <w:bookmarkEnd w:id="10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既能隐藏类（Cat）的细节，又能避免export相关的其它类（参考上一部分的最后说明).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041630">
    <w:nsid w:val="56F7355E"/>
    <w:multiLevelType w:val="singleLevel"/>
    <w:tmpl w:val="56F7355E"/>
    <w:lvl w:ilvl="0" w:tentative="1">
      <w:start w:val="1"/>
      <w:numFmt w:val="decimal"/>
      <w:suff w:val="space"/>
      <w:lvlText w:val="%1."/>
      <w:lvlJc w:val="left"/>
    </w:lvl>
  </w:abstractNum>
  <w:num w:numId="1">
    <w:abstractNumId w:val="14590416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D020A1"/>
    <w:rsid w:val="0C63064B"/>
    <w:rsid w:val="0D4944AB"/>
    <w:rsid w:val="13446751"/>
    <w:rsid w:val="14A06A1D"/>
    <w:rsid w:val="16115D02"/>
    <w:rsid w:val="17161DD7"/>
    <w:rsid w:val="17DB4E94"/>
    <w:rsid w:val="17F61A6C"/>
    <w:rsid w:val="191C6E2F"/>
    <w:rsid w:val="19B00C26"/>
    <w:rsid w:val="1D664A0C"/>
    <w:rsid w:val="1F7D2410"/>
    <w:rsid w:val="207F0F20"/>
    <w:rsid w:val="21553957"/>
    <w:rsid w:val="22AC56BB"/>
    <w:rsid w:val="28CC2019"/>
    <w:rsid w:val="2BC516AC"/>
    <w:rsid w:val="2C29029B"/>
    <w:rsid w:val="2D7168C9"/>
    <w:rsid w:val="2E096ED7"/>
    <w:rsid w:val="2E773E59"/>
    <w:rsid w:val="30A90B09"/>
    <w:rsid w:val="3180685A"/>
    <w:rsid w:val="33F4556A"/>
    <w:rsid w:val="345C1BE5"/>
    <w:rsid w:val="37855E39"/>
    <w:rsid w:val="37F127F3"/>
    <w:rsid w:val="3C6461C5"/>
    <w:rsid w:val="3C832368"/>
    <w:rsid w:val="3CD96A22"/>
    <w:rsid w:val="3F383E64"/>
    <w:rsid w:val="42301BEA"/>
    <w:rsid w:val="44CF3197"/>
    <w:rsid w:val="46F411A7"/>
    <w:rsid w:val="47CD2BFF"/>
    <w:rsid w:val="48550CE4"/>
    <w:rsid w:val="4BA24BE0"/>
    <w:rsid w:val="4DF12DD5"/>
    <w:rsid w:val="4E5D5EFD"/>
    <w:rsid w:val="4E8F7A1A"/>
    <w:rsid w:val="4F255284"/>
    <w:rsid w:val="50FC21DE"/>
    <w:rsid w:val="50FD5795"/>
    <w:rsid w:val="555D7EBD"/>
    <w:rsid w:val="57C31CB7"/>
    <w:rsid w:val="59F64486"/>
    <w:rsid w:val="5B1067F7"/>
    <w:rsid w:val="5DCC095A"/>
    <w:rsid w:val="5DD2258D"/>
    <w:rsid w:val="5E265200"/>
    <w:rsid w:val="61B80476"/>
    <w:rsid w:val="63113EC5"/>
    <w:rsid w:val="66FC3593"/>
    <w:rsid w:val="67C26CA2"/>
    <w:rsid w:val="68D12190"/>
    <w:rsid w:val="708C355A"/>
    <w:rsid w:val="72E82EA6"/>
    <w:rsid w:val="7461288A"/>
    <w:rsid w:val="775F18E7"/>
    <w:rsid w:val="7B244B1A"/>
    <w:rsid w:val="7FD06D8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customStyle="1" w:styleId="11">
    <w:name w:val="No Spacing"/>
    <w:uiPriority w:val="0"/>
    <w:rPr>
      <w:rFonts w:hint="default" w:ascii="Times New Roman" w:hAnsi="Times New Roman" w:eastAsia="宋体" w:cstheme="minorBidi"/>
      <w:sz w:val="22"/>
    </w:rPr>
  </w:style>
  <w:style w:type="paragraph" w:customStyle="1" w:styleId="12">
    <w:name w:val="Date"/>
    <w:basedOn w:val="1"/>
    <w:next w:val="1"/>
    <w:uiPriority w:val="0"/>
    <w:pPr>
      <w:spacing w:after="0" w:afterLines="0"/>
      <w:jc w:val="right"/>
    </w:pPr>
    <w:rPr>
      <w:color w:val="5590CC"/>
      <w:sz w:val="24"/>
      <w:szCs w:val="24"/>
    </w:rPr>
  </w:style>
  <w:style w:type="paragraph" w:customStyle="1" w:styleId="13">
    <w:name w:val="Contact Details"/>
    <w:basedOn w:val="1"/>
    <w:uiPriority w:val="0"/>
    <w:pPr>
      <w:spacing w:before="80" w:beforeLines="0" w:after="80" w:afterLines="0"/>
    </w:pPr>
    <w:rPr>
      <w:color w:val="FFFFFF"/>
      <w:sz w:val="16"/>
      <w:szCs w:val="14"/>
    </w:rPr>
  </w:style>
  <w:style w:type="paragraph" w:customStyle="1" w:styleId="14">
    <w:name w:val="Organization"/>
    <w:basedOn w:val="1"/>
    <w:uiPriority w:val="0"/>
    <w:pPr>
      <w:spacing w:after="0" w:afterLines="0" w:line="600" w:lineRule="exact"/>
    </w:pPr>
    <w:rPr>
      <w:rFonts w:ascii="Calibri" w:hAnsi="Calibri"/>
      <w:color w:val="FFFFFF"/>
      <w:sz w:val="56"/>
      <w:szCs w:val="36"/>
    </w:rPr>
  </w:style>
  <w:style w:type="character" w:customStyle="1" w:styleId="15">
    <w:name w:val="标题 3 Char"/>
    <w:link w:val="4"/>
    <w:uiPriority w:val="0"/>
    <w:rPr>
      <w:b/>
      <w:sz w:val="32"/>
    </w:rPr>
  </w:style>
  <w:style w:type="character" w:customStyle="1" w:styleId="16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8472;&#20255;\&#23398;&#26657;\&#26412;&#31185;&#25945;&#23398;\&#12298;C++&#38754;&#21521;&#23545;&#35937;&#31243;&#24207;&#35774;&#35745;2015-2016&#23398;&#24180;&#31532;&#20108;&#23398;&#26399;&#12299;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色块型"/>
    </customSectPr>
    <customSectPr>
      <sectNamePr val="目录页"/>
    </customSectPr>
    <customSectPr>
      <sectNamePr val="创建C风格的dll"/>
    </customSectPr>
    <customSectPr>
      <sectNamePr val="以间接调用的方式使用dll"/>
    </customSectPr>
    <customSectPr>
      <sectNamePr val="以直接调用的方式使用dll"/>
    </customSectPr>
    <customSectPr>
      <sectNamePr val="创建C++风格的dll（本地方法）"/>
    </customSectPr>
    <customSectPr>
      <sectNamePr val="使用本地风格的C++ DLL"/>
    </customSectPr>
    <customSectPr>
      <sectNamePr val="创建C++风格的dll（推荐方法）"/>
    </customSectPr>
    <customSectPr>
      <sectNamePr val="使用推荐风格的C++ DLL"/>
    </customSectPr>
  </customSectProps>
  <customShpExts>
    <customShpInfo spid="_x0000_s1044"/>
    <customShpInfo spid="_x0000_s1045"/>
    <customShpInfo spid="_x0000_s1046"/>
    <customShpInfo spid="_x0000_s104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2016-03-27T20:19:34Z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